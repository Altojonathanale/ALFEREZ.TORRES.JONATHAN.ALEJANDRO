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9679B1" w:rsidRDefault="004C6C86" w:rsidP="00C6554A">
      <w:pPr>
        <w:pStyle w:val="Fo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-600075</wp:posOffset>
            </wp:positionH>
            <wp:positionV relativeFrom="paragraph">
              <wp:posOffset>0</wp:posOffset>
            </wp:positionV>
            <wp:extent cx="6548755" cy="1543050"/>
            <wp:effectExtent l="0" t="0" r="4445" b="0"/>
            <wp:wrapTight wrapText="bothSides">
              <wp:wrapPolygon edited="0">
                <wp:start x="0" y="0"/>
                <wp:lineTo x="0" y="21333"/>
                <wp:lineTo x="21552" y="21333"/>
                <wp:lineTo x="2155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tipo UPZM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75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54A" w:rsidRDefault="004C6C86" w:rsidP="00C6554A">
      <w:pPr>
        <w:pStyle w:val="Ttulo"/>
        <w:rPr>
          <w:noProof/>
        </w:rPr>
      </w:pPr>
      <w:r>
        <w:rPr>
          <w:noProof/>
        </w:rPr>
        <w:t>Interrupciones</w:t>
      </w:r>
    </w:p>
    <w:p w:rsidR="004C6C86" w:rsidRPr="004C6C86" w:rsidRDefault="004C6C86" w:rsidP="00C6554A">
      <w:pPr>
        <w:pStyle w:val="Ttulo"/>
        <w:rPr>
          <w:rFonts w:ascii="Bahnschrift" w:hAnsi="Bahnschrift"/>
          <w:noProof/>
        </w:rPr>
      </w:pPr>
    </w:p>
    <w:p w:rsidR="00C6554A" w:rsidRPr="004C6C86" w:rsidRDefault="004C6C86" w:rsidP="00C6554A">
      <w:pPr>
        <w:pStyle w:val="Subttulo"/>
        <w:rPr>
          <w:rFonts w:ascii="Bahnschrift" w:hAnsi="Bahnschrift"/>
          <w:noProof/>
        </w:rPr>
      </w:pPr>
      <w:r w:rsidRPr="004C6C86">
        <w:rPr>
          <w:rFonts w:ascii="Bahnschrift" w:hAnsi="Bahnschrift"/>
          <w:noProof/>
        </w:rPr>
        <w:t>PROGRAMACION DE SISTEMAS EMBEBIDOS</w:t>
      </w:r>
    </w:p>
    <w:p w:rsidR="004C6C86" w:rsidRDefault="004C6C86" w:rsidP="00C6554A">
      <w:pPr>
        <w:pStyle w:val="Informacindecontacto"/>
        <w:rPr>
          <w:rFonts w:ascii="Bahnschrift" w:hAnsi="Bahnschrift"/>
          <w:noProof/>
          <w:sz w:val="24"/>
          <w:szCs w:val="24"/>
        </w:rPr>
      </w:pP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Jonathan Alejandro Alferez  Torres</w:t>
      </w:r>
      <w:r w:rsidR="00C6554A" w:rsidRPr="004C6C86">
        <w:rPr>
          <w:rFonts w:ascii="Bahnschrift" w:hAnsi="Bahnschrift"/>
          <w:noProof/>
          <w:color w:val="000000" w:themeColor="text1"/>
          <w:sz w:val="24"/>
          <w:szCs w:val="24"/>
          <w:lang w:bidi="es-ES"/>
        </w:rPr>
        <w:t xml:space="preserve"> |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Ingeniería Mecatrónica</w:t>
      </w:r>
      <w:r w:rsidR="00C6554A" w:rsidRPr="004C6C86">
        <w:rPr>
          <w:rFonts w:ascii="Bahnschrift" w:hAnsi="Bahnschrift"/>
          <w:noProof/>
          <w:color w:val="000000" w:themeColor="text1"/>
          <w:sz w:val="24"/>
          <w:szCs w:val="24"/>
          <w:lang w:bidi="es-ES"/>
        </w:rPr>
        <w:t xml:space="preserve"> |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13 de Feb 2020</w:t>
      </w:r>
    </w:p>
    <w:p w:rsidR="004C6C86" w:rsidRDefault="004C6C86" w:rsidP="00C6554A">
      <w:pPr>
        <w:pStyle w:val="Informacindecontacto"/>
        <w:rPr>
          <w:rFonts w:ascii="Bahnschrift" w:hAnsi="Bahnschrift"/>
          <w:noProof/>
          <w:sz w:val="24"/>
          <w:szCs w:val="24"/>
        </w:rPr>
      </w:pPr>
    </w:p>
    <w:p w:rsidR="004C6C86" w:rsidRDefault="004C6C86" w:rsidP="00C6554A">
      <w:pPr>
        <w:pStyle w:val="Informacindecontacto"/>
        <w:rPr>
          <w:rFonts w:ascii="Bahnschrift" w:hAnsi="Bahnschrift"/>
          <w:noProof/>
          <w:sz w:val="24"/>
          <w:szCs w:val="24"/>
        </w:rPr>
      </w:pPr>
    </w:p>
    <w:p w:rsidR="00C6554A" w:rsidRPr="004C6C86" w:rsidRDefault="004C6C86" w:rsidP="00C6554A">
      <w:pPr>
        <w:pStyle w:val="Informacindecontacto"/>
        <w:rPr>
          <w:rFonts w:ascii="Bahnschrift" w:hAnsi="Bahnschrift"/>
          <w:noProof/>
          <w:sz w:val="24"/>
          <w:szCs w:val="24"/>
        </w:rPr>
      </w:pPr>
      <w:r w:rsidRPr="004C6C86">
        <w:drawing>
          <wp:anchor distT="0" distB="0" distL="114300" distR="114300" simplePos="0" relativeHeight="251659264" behindDoc="1" locked="0" layoutInCell="1" allowOverlap="1" wp14:anchorId="65FBD36F">
            <wp:simplePos x="0" y="0"/>
            <wp:positionH relativeFrom="column">
              <wp:posOffset>-74295</wp:posOffset>
            </wp:positionH>
            <wp:positionV relativeFrom="paragraph">
              <wp:posOffset>285115</wp:posOffset>
            </wp:positionV>
            <wp:extent cx="4939030" cy="2419350"/>
            <wp:effectExtent l="0" t="0" r="0" b="0"/>
            <wp:wrapTight wrapText="bothSides">
              <wp:wrapPolygon edited="0">
                <wp:start x="0" y="0"/>
                <wp:lineTo x="0" y="21430"/>
                <wp:lineTo x="21494" y="21430"/>
                <wp:lineTo x="2149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54A" w:rsidRPr="004C6C86">
        <w:rPr>
          <w:rFonts w:ascii="Bahnschrift" w:hAnsi="Bahnschrift"/>
          <w:noProof/>
          <w:sz w:val="24"/>
          <w:szCs w:val="24"/>
          <w:lang w:bidi="es-ES"/>
        </w:rPr>
        <w:br w:type="page"/>
      </w:r>
    </w:p>
    <w:p w:rsidR="00F92B8F" w:rsidRPr="00BC07C8" w:rsidRDefault="004C6C86" w:rsidP="00BC07C8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lastRenderedPageBreak/>
        <w:t>INTRODUCCION</w:t>
      </w:r>
    </w:p>
    <w:p w:rsidR="004C6C86" w:rsidRPr="004C6C86" w:rsidRDefault="004C6C86" w:rsidP="00BC07C8">
      <w:p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En esta tarea se trata de analizar qué son los sistemas embebidos,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cuáles son sus características básicas, así como las interfaces. La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comunicación adquiere gran importancia en los sistemas embebidos. Lo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habitual es que el sistema pueda comunicarse mediante interfaces estándar de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cable o inalámbricas.</w:t>
      </w:r>
    </w:p>
    <w:p w:rsidR="004C6C86" w:rsidRDefault="004C6C86" w:rsidP="00BC07C8">
      <w:p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Los componentes de un sistema embebido, son los siguientes, en la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parte central se encuentra el microprocesador, microcontrolador, DSP, etc. La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CPU o unidad que aporta la capacidad de cómputo del sistema, pudiendo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incluir memoria interna o externa, un micro con arquitectura específica según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4C6C86">
        <w:rPr>
          <w:rFonts w:ascii="Bahnschrift" w:hAnsi="Bahnschrift"/>
          <w:noProof/>
          <w:color w:val="000000" w:themeColor="text1"/>
          <w:sz w:val="24"/>
          <w:szCs w:val="24"/>
        </w:rPr>
        <w:t>los requisitos.</w:t>
      </w:r>
    </w:p>
    <w:p w:rsidR="004C6C86" w:rsidRPr="00BC07C8" w:rsidRDefault="004C6C86" w:rsidP="00BC07C8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 xml:space="preserve">OBJETIVO </w:t>
      </w:r>
    </w:p>
    <w:p w:rsidR="004C6C86" w:rsidRDefault="00BC07C8" w:rsidP="00BC07C8">
      <w:p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Realizar la programacion </w:t>
      </w:r>
      <w:r w:rsidR="00216681">
        <w:rPr>
          <w:rFonts w:ascii="Bahnschrift" w:hAnsi="Bahnschrift"/>
          <w:noProof/>
          <w:color w:val="000000" w:themeColor="text1"/>
          <w:sz w:val="24"/>
          <w:szCs w:val="24"/>
        </w:rPr>
        <w:t xml:space="preserve">con la 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PSoC5LP, </w:t>
      </w:r>
      <w:r w:rsidR="00216681">
        <w:rPr>
          <w:rFonts w:ascii="Bahnschrift" w:hAnsi="Bahnschrift"/>
          <w:noProof/>
          <w:color w:val="000000" w:themeColor="text1"/>
          <w:sz w:val="24"/>
          <w:szCs w:val="24"/>
        </w:rPr>
        <w:t>a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un sistema embebido con una interrupcion en el cual con ayuda de la LCD, visualizar el encendido y apagado de un corrimiento de LEDS, asi como de un FOCO, con un switch apagaremos y encenderemos el FOCO.</w:t>
      </w:r>
    </w:p>
    <w:p w:rsidR="00BC07C8" w:rsidRPr="00BC07C8" w:rsidRDefault="00BC07C8" w:rsidP="00BC07C8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>MATERIALES</w:t>
      </w:r>
    </w:p>
    <w:p w:rsidR="00BC07C8" w:rsidRPr="00BC07C8" w:rsidRDefault="00BC07C8" w:rsidP="00BC07C8">
      <w:pPr>
        <w:pStyle w:val="Prrafodelista"/>
        <w:numPr>
          <w:ilvl w:val="0"/>
          <w:numId w:val="16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noProof/>
          <w:color w:val="000000" w:themeColor="text1"/>
          <w:sz w:val="24"/>
          <w:szCs w:val="24"/>
        </w:rPr>
        <w:t>Computadora con PSoC creator instalado</w:t>
      </w:r>
    </w:p>
    <w:p w:rsidR="00BC07C8" w:rsidRPr="00BC07C8" w:rsidRDefault="00BC07C8" w:rsidP="00BC07C8">
      <w:pPr>
        <w:pStyle w:val="Prrafodelista"/>
        <w:numPr>
          <w:ilvl w:val="0"/>
          <w:numId w:val="16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noProof/>
          <w:color w:val="000000" w:themeColor="text1"/>
          <w:sz w:val="24"/>
          <w:szCs w:val="24"/>
        </w:rPr>
        <w:t xml:space="preserve">Protoboard, cables, leds, </w:t>
      </w:r>
    </w:p>
    <w:p w:rsidR="00BC07C8" w:rsidRPr="00BC07C8" w:rsidRDefault="00BC07C8" w:rsidP="00BC07C8">
      <w:pPr>
        <w:pStyle w:val="Prrafodelista"/>
        <w:numPr>
          <w:ilvl w:val="0"/>
          <w:numId w:val="16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noProof/>
          <w:color w:val="000000" w:themeColor="text1"/>
          <w:sz w:val="24"/>
          <w:szCs w:val="24"/>
        </w:rPr>
        <w:t>PSoC5LP</w:t>
      </w:r>
    </w:p>
    <w:p w:rsidR="00BC07C8" w:rsidRPr="00BC07C8" w:rsidRDefault="00BC07C8" w:rsidP="00BC07C8">
      <w:pPr>
        <w:pStyle w:val="Prrafodelista"/>
        <w:numPr>
          <w:ilvl w:val="0"/>
          <w:numId w:val="16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noProof/>
          <w:color w:val="000000" w:themeColor="text1"/>
          <w:sz w:val="24"/>
          <w:szCs w:val="24"/>
        </w:rPr>
        <w:t xml:space="preserve">FOCO </w:t>
      </w:r>
      <w:r w:rsidR="005A5144">
        <w:rPr>
          <w:rFonts w:ascii="Bahnschrift" w:hAnsi="Bahnschrift"/>
          <w:noProof/>
          <w:color w:val="000000" w:themeColor="text1"/>
          <w:sz w:val="24"/>
          <w:szCs w:val="24"/>
        </w:rPr>
        <w:t xml:space="preserve">con relevador </w:t>
      </w:r>
    </w:p>
    <w:p w:rsidR="00BC07C8" w:rsidRPr="00BC07C8" w:rsidRDefault="00BC07C8" w:rsidP="00BC07C8">
      <w:pPr>
        <w:pStyle w:val="Prrafodelista"/>
        <w:numPr>
          <w:ilvl w:val="0"/>
          <w:numId w:val="16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noProof/>
          <w:color w:val="000000" w:themeColor="text1"/>
          <w:sz w:val="24"/>
          <w:szCs w:val="24"/>
        </w:rPr>
        <w:t>LCD 16X2</w:t>
      </w:r>
    </w:p>
    <w:p w:rsidR="00BC07C8" w:rsidRDefault="00BC07C8" w:rsidP="00BC07C8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BC07C8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>INSTRUCCIONES</w:t>
      </w:r>
    </w:p>
    <w:p w:rsidR="005A5144" w:rsidRDefault="005A5144" w:rsidP="005A5144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>Paso. Abres un nuevo proyecto en PSoC creator</w:t>
      </w:r>
    </w:p>
    <w:p w:rsidR="00F92B8F" w:rsidRDefault="00F92B8F" w:rsidP="00F92B8F">
      <w:pPr>
        <w:pStyle w:val="Prrafodelista"/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9ACEDC">
            <wp:simplePos x="0" y="0"/>
            <wp:positionH relativeFrom="margin">
              <wp:posOffset>180975</wp:posOffset>
            </wp:positionH>
            <wp:positionV relativeFrom="paragraph">
              <wp:posOffset>46355</wp:posOffset>
            </wp:positionV>
            <wp:extent cx="5629275" cy="320992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B8F" w:rsidRDefault="00F92B8F" w:rsidP="00F92B8F">
      <w:pPr>
        <w:pStyle w:val="Prrafodelista"/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pStyle w:val="Prrafodelista"/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pStyle w:val="Prrafodelista"/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pStyle w:val="Prrafodelista"/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pStyle w:val="Prrafodelista"/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5A5144" w:rsidRDefault="005A5144" w:rsidP="00F92B8F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Default="00F92B8F" w:rsidP="00F92B8F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BC07C8" w:rsidRDefault="00BC07C8" w:rsidP="00BC07C8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</w:p>
    <w:p w:rsidR="00F92B8F" w:rsidRPr="00D97CA0" w:rsidRDefault="00D97CA0" w:rsidP="00F92B8F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D97CA0">
        <w:rPr>
          <w:rFonts w:ascii="Bahnschrift" w:hAnsi="Bahnschrift"/>
          <w:noProof/>
          <w:color w:val="000000" w:themeColor="text1"/>
          <w:sz w:val="24"/>
          <w:szCs w:val="24"/>
        </w:rPr>
        <w:lastRenderedPageBreak/>
        <w:t>Realizamos el TopDesign y agregamos lo que vamos a necesitar</w:t>
      </w:r>
    </w:p>
    <w:p w:rsidR="00BC07C8" w:rsidRDefault="00D97CA0" w:rsidP="00BC07C8">
      <w:p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D656BD" wp14:editId="4DF0F494">
            <wp:extent cx="6188710" cy="3479165"/>
            <wp:effectExtent l="0" t="0" r="254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C8" w:rsidRDefault="00D97CA0" w:rsidP="00BC07C8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937260</wp:posOffset>
                </wp:positionV>
                <wp:extent cx="1676400" cy="1866900"/>
                <wp:effectExtent l="0" t="0" r="1905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8669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4BE75B" id="Elipse 8" o:spid="_x0000_s1026" style="position:absolute;margin-left:316.5pt;margin-top:73.8pt;width:132pt;height:14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1346835</wp:posOffset>
                </wp:positionV>
                <wp:extent cx="161925" cy="114300"/>
                <wp:effectExtent l="0" t="0" r="66675" b="571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6B4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4.25pt;margin-top:106.05pt;width:12.7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D092B14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6188710" cy="3479165"/>
            <wp:effectExtent l="0" t="0" r="254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CA0">
        <w:rPr>
          <w:rFonts w:ascii="Bahnschrift" w:hAnsi="Bahnschrift"/>
          <w:noProof/>
          <w:color w:val="000000" w:themeColor="text1"/>
          <w:sz w:val="24"/>
          <w:szCs w:val="24"/>
        </w:rPr>
        <w:t xml:space="preserve">En 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>el apartado de pines, seleccionamos los pines de la PSoC que ocuparan los componentes.</w:t>
      </w:r>
      <w:r w:rsidRPr="00D97CA0">
        <w:rPr>
          <w:noProof/>
        </w:rPr>
        <w:t xml:space="preserve"> </w:t>
      </w:r>
    </w:p>
    <w:p w:rsidR="00D97CA0" w:rsidRDefault="00D97CA0" w:rsidP="00D97CA0">
      <w:pPr>
        <w:ind w:left="360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D97CA0" w:rsidRDefault="00D97CA0" w:rsidP="00D97CA0">
      <w:pPr>
        <w:ind w:left="360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D97CA0" w:rsidRDefault="00D97CA0" w:rsidP="00D97CA0">
      <w:pPr>
        <w:ind w:left="360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D97CA0" w:rsidRDefault="00D97CA0" w:rsidP="00D97CA0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2352675</wp:posOffset>
                </wp:positionV>
                <wp:extent cx="200025" cy="170180"/>
                <wp:effectExtent l="0" t="19050" r="47625" b="39370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01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4BB4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" o:spid="_x0000_s1026" type="#_x0000_t13" style="position:absolute;margin-left:1.5pt;margin-top:185.25pt;width:15.75pt;height:1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" adj="12411" fillcolor="black [3200]" strokecolor="black [1600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4A9C5B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6188710" cy="3479165"/>
            <wp:effectExtent l="0" t="0" r="254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noProof/>
          <w:color w:val="000000" w:themeColor="text1"/>
          <w:sz w:val="24"/>
          <w:szCs w:val="24"/>
        </w:rPr>
        <w:t>Despues nos vamos al apartado del codigo, donde dice “main.c”, y realizamos la programacion de la PSoC5LP.</w:t>
      </w:r>
    </w:p>
    <w:p w:rsidR="00D97CA0" w:rsidRDefault="00A841A9" w:rsidP="00A841A9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161924</wp:posOffset>
                </wp:positionH>
                <wp:positionV relativeFrom="paragraph">
                  <wp:posOffset>4283710</wp:posOffset>
                </wp:positionV>
                <wp:extent cx="1133475" cy="2400300"/>
                <wp:effectExtent l="38100" t="57150" r="47625" b="76200"/>
                <wp:wrapNone/>
                <wp:docPr id="12" name="Conector: curv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2400300"/>
                        </a:xfrm>
                        <a:prstGeom prst="curvedConnector3">
                          <a:avLst>
                            <a:gd name="adj1" fmla="val 41667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A8E3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2" o:spid="_x0000_s1026" type="#_x0000_t38" style="position:absolute;margin-left:12.75pt;margin-top:337.3pt;width:89.25pt;height:18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" adj="9000" strokecolor="black [3040]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2C1096">
            <wp:simplePos x="0" y="0"/>
            <wp:positionH relativeFrom="column">
              <wp:posOffset>-66675</wp:posOffset>
            </wp:positionH>
            <wp:positionV relativeFrom="paragraph">
              <wp:posOffset>3874135</wp:posOffset>
            </wp:positionV>
            <wp:extent cx="6188710" cy="3479165"/>
            <wp:effectExtent l="0" t="0" r="254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noProof/>
          <w:color w:val="000000" w:themeColor="text1"/>
          <w:sz w:val="24"/>
          <w:szCs w:val="24"/>
        </w:rPr>
        <w:t>Lo construimos y checamos que no tenga errores, ya sea del programa o de sitanxis.</w:t>
      </w:r>
    </w:p>
    <w:p w:rsidR="00A841A9" w:rsidRPr="00D97CA0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D97CA0" w:rsidRDefault="00D97CA0" w:rsidP="00D97CA0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A841A9" w:rsidRDefault="00A841A9" w:rsidP="00D97CA0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A841A9" w:rsidRDefault="00A841A9" w:rsidP="00D97CA0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A841A9" w:rsidRDefault="00A841A9" w:rsidP="00D97CA0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A841A9" w:rsidRDefault="00A841A9" w:rsidP="00A841A9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800100</wp:posOffset>
                </wp:positionV>
                <wp:extent cx="219075" cy="161925"/>
                <wp:effectExtent l="0" t="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9075" cy="1619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746B9" id="Rectángulo 15" o:spid="_x0000_s1026" style="position:absolute;margin-left:29.25pt;margin-top:63pt;width:17.25pt;height:12.7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D0A3A17">
            <wp:simplePos x="0" y="0"/>
            <wp:positionH relativeFrom="column">
              <wp:posOffset>-85725</wp:posOffset>
            </wp:positionH>
            <wp:positionV relativeFrom="paragraph">
              <wp:posOffset>485775</wp:posOffset>
            </wp:positionV>
            <wp:extent cx="6188710" cy="3479165"/>
            <wp:effectExtent l="0" t="0" r="2540" b="698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noProof/>
          <w:color w:val="000000" w:themeColor="text1"/>
          <w:sz w:val="24"/>
          <w:szCs w:val="24"/>
        </w:rPr>
        <w:t>Ya por ultimo, programamos el codigo a la PSoC5LP. (para este paso ya es necesario tener conectada la psoc a la computadora)</w:t>
      </w:r>
    </w:p>
    <w:p w:rsid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A841A9" w:rsidRPr="00856B05" w:rsidRDefault="00A841A9" w:rsidP="00A841A9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856B05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>Resultados .</w:t>
      </w:r>
    </w:p>
    <w:p w:rsidR="00A841A9" w:rsidRPr="00A841A9" w:rsidRDefault="00A841A9" w:rsidP="00A841A9">
      <w:pPr>
        <w:pStyle w:val="Prrafodelista"/>
        <w:rPr>
          <w:rFonts w:ascii="Bahnschrift" w:hAnsi="Bahnschrift"/>
          <w:noProof/>
          <w:color w:val="000000" w:themeColor="text1"/>
          <w:sz w:val="24"/>
          <w:szCs w:val="24"/>
        </w:rPr>
      </w:pPr>
      <w:bookmarkStart w:id="0" w:name="_GoBack"/>
      <w:bookmarkEnd w:id="0"/>
      <w:r>
        <w:rPr>
          <w:rFonts w:ascii="Bahnschrift" w:hAnsi="Bahnschrift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607060</wp:posOffset>
            </wp:positionH>
            <wp:positionV relativeFrom="paragraph">
              <wp:posOffset>130175</wp:posOffset>
            </wp:positionV>
            <wp:extent cx="3930015" cy="4761230"/>
            <wp:effectExtent l="3493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0216_19054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001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863330" cy="4985385"/>
            <wp:effectExtent l="0" t="4128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0216_19114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863330" cy="4985385"/>
            <wp:effectExtent l="0" t="4128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0216_19115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A9" w:rsidRPr="00856B05" w:rsidRDefault="00A841A9" w:rsidP="00A841A9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856B05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lastRenderedPageBreak/>
        <w:t xml:space="preserve">Conclusiones </w:t>
      </w:r>
    </w:p>
    <w:p w:rsid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Como conclusión del trabajo podemos hacer referencia a la variedad de</w:t>
      </w:r>
    </w:p>
    <w:p w:rsid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ejemplos de sistemas embebidos que se utilizan en la actualidad: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Máquinas y otros dispositivos de respuesta y contestación automática.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Sistemas para el control automático de objetos en movimiento.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Los teléfonos móviles y sistemas GPS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Dispositivos de una red de ordenadores, tales como routers, hubs,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firewalls etc.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Impresoras para computadoras, copiadoras y dispositivos multifunción.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Dispositivos de control para HDD y FDD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Controladores de un motor de automóvil, sistemas de frenos, sistemas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de cierre, etc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Aparatos electrodomésticos tales como refrigeradores, acondicionadores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de aire, sistemas de seguridad, hornos de microondas, lavadoras, TV y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sistemas de DVD, etc.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Equipamiento médico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Los asistentes personales como computadoras portátiles, notebooks, etc.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Controladores Lógicos Programables (PLC) para aplicación industrial.</w:t>
      </w:r>
    </w:p>
    <w:p w:rsidR="00A841A9" w:rsidRP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Dispositivos para juegos de video.</w:t>
      </w:r>
    </w:p>
    <w:p w:rsidR="00A841A9" w:rsidRDefault="00A841A9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A841A9">
        <w:rPr>
          <w:rFonts w:ascii="Bahnschrift" w:hAnsi="Bahnschrift"/>
          <w:noProof/>
          <w:color w:val="000000" w:themeColor="text1"/>
          <w:sz w:val="24"/>
          <w:szCs w:val="24"/>
        </w:rPr>
        <w:t>- Cámaras digitales y cámaras de video, etc.</w:t>
      </w:r>
    </w:p>
    <w:p w:rsidR="00856B05" w:rsidRDefault="00856B05" w:rsidP="00A841A9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856B05" w:rsidRDefault="00856B05" w:rsidP="00856B05">
      <w:pPr>
        <w:pStyle w:val="Prrafodelista"/>
        <w:numPr>
          <w:ilvl w:val="0"/>
          <w:numId w:val="17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>Bibliografia</w:t>
      </w:r>
    </w:p>
    <w:p w:rsidR="00856B05" w:rsidRDefault="00856B05" w:rsidP="00856B05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856B05" w:rsidRPr="00D97CA0" w:rsidRDefault="00856B05" w:rsidP="00856B05">
      <w:pPr>
        <w:pStyle w:val="Prrafodelista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t xml:space="preserve">[1] Jonathan </w:t>
      </w:r>
      <w:proofErr w:type="spellStart"/>
      <w:r>
        <w:t>Valvano</w:t>
      </w:r>
      <w:proofErr w:type="spellEnd"/>
      <w:r>
        <w:t>. Introducción a los Sistemas De Microcomputadora Embebidos: Simulación De Motorola G811 Y G812. (2003) [2] José Daniel Muñoz Frías. Sistemas empotrados en Tiempo Real (2009).</w:t>
      </w:r>
    </w:p>
    <w:sectPr w:rsidR="00856B05" w:rsidRPr="00D97CA0" w:rsidSect="004C6C86">
      <w:footerReference w:type="default" r:id="rId19"/>
      <w:pgSz w:w="11906" w:h="16838" w:code="9"/>
      <w:pgMar w:top="1440" w:right="1080" w:bottom="1440" w:left="1080" w:header="720" w:footer="720" w:gutter="0"/>
      <w:pgBorders w:offsetFrom="page">
        <w:top w:val="basicWideMidline" w:sz="8" w:space="24" w:color="000000" w:themeColor="text1"/>
        <w:left w:val="basicWideMidline" w:sz="8" w:space="24" w:color="000000" w:themeColor="text1"/>
        <w:bottom w:val="basicWideMidline" w:sz="8" w:space="24" w:color="000000" w:themeColor="text1"/>
        <w:right w:val="basicWideMidline" w:sz="8" w:space="24" w:color="000000" w:themeColor="text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2C14" w:rsidRDefault="006C2C14" w:rsidP="00C6554A">
      <w:pPr>
        <w:spacing w:before="0" w:after="0" w:line="240" w:lineRule="auto"/>
      </w:pPr>
      <w:r>
        <w:separator/>
      </w:r>
    </w:p>
  </w:endnote>
  <w:endnote w:type="continuationSeparator" w:id="0">
    <w:p w:rsidR="006C2C14" w:rsidRDefault="006C2C1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B8F" w:rsidRDefault="00F92B8F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>
      <w:rPr>
        <w:noProof/>
        <w:lang w:bidi="es-ES"/>
      </w:rPr>
      <w:t>1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2C14" w:rsidRDefault="006C2C14" w:rsidP="00C6554A">
      <w:pPr>
        <w:spacing w:before="0" w:after="0" w:line="240" w:lineRule="auto"/>
      </w:pPr>
      <w:r>
        <w:separator/>
      </w:r>
    </w:p>
  </w:footnote>
  <w:footnote w:type="continuationSeparator" w:id="0">
    <w:p w:rsidR="006C2C14" w:rsidRDefault="006C2C1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C36ADA"/>
    <w:multiLevelType w:val="hybridMultilevel"/>
    <w:tmpl w:val="0540C5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D4692D"/>
    <w:multiLevelType w:val="hybridMultilevel"/>
    <w:tmpl w:val="A1EC8B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86"/>
    <w:rsid w:val="00216681"/>
    <w:rsid w:val="002554CD"/>
    <w:rsid w:val="00293B83"/>
    <w:rsid w:val="002B4294"/>
    <w:rsid w:val="00333D0D"/>
    <w:rsid w:val="003D555A"/>
    <w:rsid w:val="004C049F"/>
    <w:rsid w:val="004C6C86"/>
    <w:rsid w:val="005000E2"/>
    <w:rsid w:val="0051785D"/>
    <w:rsid w:val="005A5144"/>
    <w:rsid w:val="006A3CE7"/>
    <w:rsid w:val="006C2C14"/>
    <w:rsid w:val="00856B05"/>
    <w:rsid w:val="0089714F"/>
    <w:rsid w:val="009679B1"/>
    <w:rsid w:val="00986062"/>
    <w:rsid w:val="00A841A9"/>
    <w:rsid w:val="00BC07C8"/>
    <w:rsid w:val="00C6554A"/>
    <w:rsid w:val="00CB0705"/>
    <w:rsid w:val="00D97CA0"/>
    <w:rsid w:val="00ED7C44"/>
    <w:rsid w:val="00F9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FD86F"/>
  <w15:chartTrackingRefBased/>
  <w15:docId w15:val="{72F29047-3D01-4D08-AE8F-BA74CB13F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BC0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c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5C879-0BA6-49AB-9544-3A56EAC13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</Template>
  <TotalTime>1409</TotalTime>
  <Pages>8</Pages>
  <Words>452</Words>
  <Characters>2490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Alejandro Alferez Torres</dc:creator>
  <cp:keywords/>
  <dc:description/>
  <cp:lastModifiedBy>Jonathan Alejandro Alferez Torres</cp:lastModifiedBy>
  <cp:revision>2</cp:revision>
  <dcterms:created xsi:type="dcterms:W3CDTF">2020-02-17T02:27:00Z</dcterms:created>
  <dcterms:modified xsi:type="dcterms:W3CDTF">2020-02-18T01:56:00Z</dcterms:modified>
</cp:coreProperties>
</file>